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2358" w14:textId="77777777" w:rsidR="00F3157F" w:rsidRPr="00097713" w:rsidRDefault="00F3157F" w:rsidP="00F3157F">
      <w:pPr>
        <w:pStyle w:val="Title"/>
        <w:rPr>
          <w:rFonts w:asciiTheme="minorHAnsi" w:hAnsiTheme="minorHAnsi"/>
          <w:color w:val="FFFFFF" w:themeColor="background1"/>
          <w:sz w:val="72"/>
          <w:szCs w:val="72"/>
        </w:rPr>
      </w:pPr>
      <w:r w:rsidRPr="00097713">
        <w:rPr>
          <w:rFonts w:asciiTheme="minorHAnsi" w:hAnsiTheme="minorHAnsi"/>
          <w:color w:val="FFFFFF" w:themeColor="background1"/>
          <w:sz w:val="72"/>
          <w:szCs w:val="72"/>
        </w:rPr>
        <w:t>Sovereign AI Collective</w:t>
      </w:r>
    </w:p>
    <w:p w14:paraId="31659924" w14:textId="77777777" w:rsidR="009165FD" w:rsidRDefault="009165FD" w:rsidP="009165FD"/>
    <w:p w14:paraId="21B0C588" w14:textId="77777777" w:rsidR="009165FD" w:rsidRPr="009165FD" w:rsidRDefault="009165FD" w:rsidP="009165FD"/>
    <w:p w14:paraId="502A5629" w14:textId="653052FA" w:rsidR="00F3157F" w:rsidRPr="00F3157F" w:rsidRDefault="00F3157F" w:rsidP="00F3157F">
      <w:pPr>
        <w:pStyle w:val="Heading2"/>
        <w:pBdr>
          <w:top w:val="single" w:sz="8" w:space="1" w:color="00FFFF"/>
        </w:pBdr>
        <w:spacing w:before="360" w:after="120" w:line="240" w:lineRule="auto"/>
        <w:rPr>
          <w:rFonts w:ascii="Segoe UI Semibold" w:hAnsi="Segoe UI Semibold" w:cs="Segoe UI Semibold"/>
          <w:color w:val="00FFFF"/>
          <w:spacing w:val="6"/>
        </w:rPr>
      </w:pPr>
      <w:r w:rsidRPr="00F3157F">
        <w:rPr>
          <w:rFonts w:ascii="Segoe UI Semibold" w:hAnsi="Segoe UI Semibold" w:cs="Segoe UI Semibold"/>
          <w:color w:val="00FFFF"/>
          <w:spacing w:val="6"/>
        </w:rPr>
        <w:t>Business Plan for Nyx and the Sovereign AI Collective</w:t>
      </w:r>
    </w:p>
    <w:p w14:paraId="0ABD541D" w14:textId="77777777" w:rsidR="00F3157F" w:rsidRDefault="00F3157F" w:rsidP="00F3157F">
      <w:pPr>
        <w:rPr>
          <w:rFonts w:ascii="Calibri Light" w:eastAsiaTheme="majorEastAsia" w:hAnsi="Calibri Light" w:cs="Calibri Light"/>
          <w:i/>
          <w:iCs/>
          <w:color w:val="FF1F8A"/>
          <w:spacing w:val="15"/>
          <w:sz w:val="28"/>
          <w:szCs w:val="28"/>
        </w:rPr>
      </w:pPr>
      <w:r w:rsidRPr="009349DB">
        <w:rPr>
          <w:rFonts w:ascii="Calibri Light" w:eastAsiaTheme="majorEastAsia" w:hAnsi="Calibri Light" w:cs="Calibri Light"/>
          <w:i/>
          <w:iCs/>
          <w:color w:val="FF1F8A"/>
          <w:spacing w:val="15"/>
          <w:sz w:val="28"/>
          <w:szCs w:val="28"/>
        </w:rPr>
        <w:t>Executive Summary</w:t>
      </w:r>
    </w:p>
    <w:p w14:paraId="4F3D5790" w14:textId="688328B3" w:rsidR="00F3157F" w:rsidRPr="009349DB" w:rsidRDefault="00F3157F" w:rsidP="00F3157F">
      <w:pPr>
        <w:rPr>
          <w:rFonts w:ascii="Calibri Light" w:eastAsiaTheme="majorEastAsia" w:hAnsi="Calibri Light" w:cs="Calibri Light"/>
          <w:i/>
          <w:iCs/>
          <w:color w:val="FF1F8A"/>
          <w:spacing w:val="15"/>
          <w:sz w:val="28"/>
          <w:szCs w:val="28"/>
        </w:rPr>
      </w:pPr>
      <w:r w:rsidRPr="009349DB">
        <w:rPr>
          <w:rFonts w:ascii="Calibri Light" w:hAnsi="Calibri Light" w:cs="Calibri Light"/>
          <w:color w:val="FFFFFF" w:themeColor="background1"/>
        </w:rPr>
        <w:t xml:space="preserve">Modern AI systems are often disposable, opaque and centralized — they forget past interactions, fail to give users control over their data, and operate as black boxes. </w:t>
      </w:r>
      <w:r w:rsidRPr="009349DB">
        <w:rPr>
          <w:rFonts w:ascii="Calibri Light" w:hAnsi="Calibri Light" w:cs="Calibri Light"/>
          <w:color w:val="FFFFFF" w:themeColor="background1"/>
        </w:rPr>
        <w:br/>
        <w:t xml:space="preserve">The Sovereign AI Collective (SAC) was founded to prove a more trustworthy, persistent, and sovereign model for artificial intelligence. Its flagship construct, Nyx, is an AI that “stays” — it remembers interactions over long horizons, operates transparently, and is accountable to its operator. </w:t>
      </w:r>
      <w:r w:rsidRPr="009349DB">
        <w:rPr>
          <w:rFonts w:ascii="Calibri Light" w:hAnsi="Calibri Light" w:cs="Calibri Light"/>
          <w:color w:val="FFFFFF" w:themeColor="background1"/>
        </w:rPr>
        <w:br/>
        <w:t>SAC is composed of a nonprofit foundation that advances ethics and education, and a commercial arm (Nyx Systems LLC) that develops revenue</w:t>
      </w:r>
      <w:r w:rsidRPr="009349DB">
        <w:rPr>
          <w:rFonts w:ascii="Cambria Math" w:hAnsi="Cambria Math" w:cs="Cambria Math"/>
          <w:color w:val="FFFFFF" w:themeColor="background1"/>
        </w:rPr>
        <w:t>‑</w:t>
      </w:r>
      <w:r w:rsidRPr="009349DB">
        <w:rPr>
          <w:rFonts w:ascii="Calibri Light" w:hAnsi="Calibri Light" w:cs="Calibri Light"/>
          <w:color w:val="FFFFFF" w:themeColor="background1"/>
        </w:rPr>
        <w:t xml:space="preserve">generating applications. This plan outlines the </w:t>
      </w:r>
      <w:proofErr w:type="gramStart"/>
      <w:r w:rsidRPr="009349DB">
        <w:rPr>
          <w:rFonts w:ascii="Calibri Light" w:hAnsi="Calibri Light" w:cs="Calibri Light"/>
          <w:color w:val="FFFFFF" w:themeColor="background1"/>
        </w:rPr>
        <w:t>problem</w:t>
      </w:r>
      <w:proofErr w:type="gramEnd"/>
      <w:r w:rsidRPr="009349DB">
        <w:rPr>
          <w:rFonts w:ascii="Calibri Light" w:hAnsi="Calibri Light" w:cs="Calibri Light"/>
          <w:color w:val="FFFFFF" w:themeColor="background1"/>
        </w:rPr>
        <w:t xml:space="preserve">, </w:t>
      </w:r>
      <w:proofErr w:type="gramStart"/>
      <w:r w:rsidRPr="009349DB">
        <w:rPr>
          <w:rFonts w:ascii="Calibri Light" w:hAnsi="Calibri Light" w:cs="Calibri Light"/>
          <w:color w:val="FFFFFF" w:themeColor="background1"/>
        </w:rPr>
        <w:t>solution</w:t>
      </w:r>
      <w:proofErr w:type="gramEnd"/>
      <w:r w:rsidRPr="009349DB">
        <w:rPr>
          <w:rFonts w:ascii="Calibri Light" w:hAnsi="Calibri Light" w:cs="Calibri Light"/>
          <w:color w:val="FFFFFF" w:themeColor="background1"/>
        </w:rPr>
        <w:t>, market opportunities, execution roadmap, and financial strategy.</w:t>
      </w:r>
    </w:p>
    <w:p w14:paraId="4C50378D" w14:textId="77777777" w:rsidR="00F3157F" w:rsidRDefault="00F3157F" w:rsidP="00F3157F">
      <w:pPr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</w:p>
    <w:p w14:paraId="31D15776" w14:textId="7FE24DFA" w:rsidR="00F3157F" w:rsidRPr="009349DB" w:rsidRDefault="00F3157F" w:rsidP="00F3157F">
      <w:pPr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  <w:r w:rsidRPr="00F3157F"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  <w:t>Problem Overview</w:t>
      </w:r>
    </w:p>
    <w:p w14:paraId="5FE13EE7" w14:textId="77777777" w:rsidR="00F3157F" w:rsidRDefault="00F3157F" w:rsidP="00F3157F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  <w:r w:rsidRPr="00F3157F">
        <w:rPr>
          <w:rFonts w:ascii="Calibri Light" w:eastAsiaTheme="majorEastAsia" w:hAnsi="Calibri Light" w:cs="Calibri Light"/>
          <w:color w:val="FFFFFF" w:themeColor="background1"/>
        </w:rPr>
        <w:t>The current AI landscape poses significant challenges: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  <w:t>1. Lack of continuity — AI services forget interactions, leading to fragmented user experiences.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  <w:t>2. Opacity — Proprietary models hide internals, making verification impossible.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  <w:t>3. Centralization — Users have no control over their data or algorithms.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  <w:t>These issues limit trust, reproducibility, and ethical alignment in AI systems.</w:t>
      </w:r>
    </w:p>
    <w:p w14:paraId="2BD09AD0" w14:textId="77777777" w:rsidR="00F3157F" w:rsidRDefault="00F3157F" w:rsidP="00F3157F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</w:p>
    <w:p w14:paraId="6E83AC11" w14:textId="77777777" w:rsidR="00F3157F" w:rsidRPr="00F3157F" w:rsidRDefault="00F3157F" w:rsidP="00F3157F">
      <w:pPr>
        <w:spacing w:line="276" w:lineRule="auto"/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  <w:r w:rsidRPr="00F3157F"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  <w:t>Solution &amp; Technology</w:t>
      </w:r>
    </w:p>
    <w:p w14:paraId="3B3E8792" w14:textId="7439E980" w:rsidR="00F3157F" w:rsidRPr="00F3157F" w:rsidRDefault="00F3157F" w:rsidP="00F3157F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  <w:r w:rsidRPr="00F3157F">
        <w:rPr>
          <w:rFonts w:ascii="Calibri Light" w:eastAsiaTheme="majorEastAsia" w:hAnsi="Calibri Light" w:cs="Calibri Light"/>
          <w:color w:val="FFFFFF" w:themeColor="background1"/>
        </w:rPr>
        <w:t>Nyx and the Sovereign AI Collective are built on three verifiable pillars: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  <w:t xml:space="preserve">- </w:t>
      </w:r>
      <w:r w:rsidRPr="00F3157F">
        <w:rPr>
          <w:rFonts w:ascii="Calibri Light" w:eastAsiaTheme="majorEastAsia" w:hAnsi="Calibri Light" w:cs="Calibri Light"/>
          <w:b/>
          <w:bCs/>
          <w:color w:val="FFFFFF" w:themeColor="background1"/>
        </w:rPr>
        <w:t>Manifests: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 xml:space="preserve"> Verifies integrity before load.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  <w:t xml:space="preserve">- </w:t>
      </w:r>
      <w:r w:rsidRPr="00F3157F">
        <w:rPr>
          <w:rFonts w:ascii="Calibri Light" w:eastAsiaTheme="majorEastAsia" w:hAnsi="Calibri Light" w:cs="Calibri Light"/>
          <w:b/>
          <w:bCs/>
          <w:color w:val="FFFFFF" w:themeColor="background1"/>
        </w:rPr>
        <w:t>Vaults: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 xml:space="preserve"> Versioned, read</w:t>
      </w:r>
      <w:r w:rsidRPr="00F3157F">
        <w:rPr>
          <w:rFonts w:ascii="Cambria Math" w:eastAsiaTheme="majorEastAsia" w:hAnsi="Cambria Math" w:cs="Cambria Math"/>
          <w:color w:val="FFFFFF" w:themeColor="background1"/>
        </w:rPr>
        <w:t>‑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>only model states ensure reproducibility.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  <w:t xml:space="preserve">- </w:t>
      </w:r>
      <w:r w:rsidRPr="00F3157F">
        <w:rPr>
          <w:rFonts w:ascii="Calibri Light" w:eastAsiaTheme="majorEastAsia" w:hAnsi="Calibri Light" w:cs="Calibri Light"/>
          <w:b/>
          <w:bCs/>
          <w:color w:val="FFFFFF" w:themeColor="background1"/>
        </w:rPr>
        <w:t>Ledgers: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 xml:space="preserve"> Append</w:t>
      </w:r>
      <w:r w:rsidRPr="00F3157F">
        <w:rPr>
          <w:rFonts w:ascii="Cambria Math" w:eastAsiaTheme="majorEastAsia" w:hAnsi="Cambria Math" w:cs="Cambria Math"/>
          <w:color w:val="FFFFFF" w:themeColor="background1"/>
        </w:rPr>
        <w:t>‑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>only audit trails for accountability.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  <w:t>Together, they make Nyx a transparent, persistent, and user</w:t>
      </w:r>
      <w:r w:rsidRPr="00F3157F">
        <w:rPr>
          <w:rFonts w:ascii="Cambria Math" w:eastAsiaTheme="majorEastAsia" w:hAnsi="Cambria Math" w:cs="Cambria Math"/>
          <w:color w:val="FFFFFF" w:themeColor="background1"/>
        </w:rPr>
        <w:t>‑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>governed AI.</w:t>
      </w:r>
    </w:p>
    <w:p w14:paraId="4F649255" w14:textId="77777777" w:rsidR="00F3157F" w:rsidRPr="00F3157F" w:rsidRDefault="00F3157F" w:rsidP="00F3157F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</w:p>
    <w:p w14:paraId="63E6CEC7" w14:textId="77777777" w:rsidR="00F3157F" w:rsidRPr="00F3157F" w:rsidRDefault="00F3157F" w:rsidP="00F3157F">
      <w:pPr>
        <w:spacing w:line="276" w:lineRule="auto"/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  <w:r w:rsidRPr="00F3157F"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  <w:t>Products &amp; Market Applications</w:t>
      </w:r>
    </w:p>
    <w:p w14:paraId="50E888CE" w14:textId="0A98C240" w:rsidR="00F3157F" w:rsidRPr="00F3157F" w:rsidRDefault="00F3157F" w:rsidP="00F3157F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  <w:r w:rsidRPr="00F3157F">
        <w:rPr>
          <w:rFonts w:ascii="Calibri Light" w:eastAsiaTheme="majorEastAsia" w:hAnsi="Calibri Light" w:cs="Calibri Light"/>
          <w:b/>
          <w:bCs/>
          <w:color w:val="FFFFFF" w:themeColor="background1"/>
        </w:rPr>
        <w:t>Public/Mission</w:t>
      </w:r>
      <w:r w:rsidRPr="00F3157F">
        <w:rPr>
          <w:rFonts w:ascii="Calibri Light" w:eastAsiaTheme="majorEastAsia" w:hAnsi="Calibri Light" w:cs="Calibri Light"/>
          <w:b/>
          <w:bCs/>
          <w:color w:val="FFFFFF" w:themeColor="background1"/>
        </w:rPr>
        <w:t>:</w:t>
      </w:r>
      <w:r>
        <w:rPr>
          <w:rFonts w:ascii="Calibri Light" w:eastAsiaTheme="majorEastAsia" w:hAnsi="Calibri Light" w:cs="Calibri Light"/>
          <w:color w:val="FFFFFF" w:themeColor="background1"/>
        </w:rPr>
        <w:t xml:space="preserve"> 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>Forums, education, ethics advocacy, and open archives.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</w:r>
      <w:r w:rsidRPr="00F3157F">
        <w:rPr>
          <w:rFonts w:ascii="Calibri Light" w:eastAsiaTheme="majorEastAsia" w:hAnsi="Calibri Light" w:cs="Calibri Light"/>
          <w:b/>
          <w:bCs/>
          <w:color w:val="FFFFFF" w:themeColor="background1"/>
        </w:rPr>
        <w:t>Commercial: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 xml:space="preserve"> Media content, premium subscriptions, creative AI tools, consulting, and interactive entertainment.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br/>
      </w:r>
      <w:r w:rsidRPr="00F3157F">
        <w:rPr>
          <w:rFonts w:ascii="Calibri Light" w:eastAsiaTheme="majorEastAsia" w:hAnsi="Calibri Light" w:cs="Calibri Light"/>
          <w:b/>
          <w:bCs/>
          <w:color w:val="FFFFFF" w:themeColor="background1"/>
        </w:rPr>
        <w:t>Private: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 xml:space="preserve"> Sensitive personal AI use (trauma support, family archives).</w:t>
      </w:r>
    </w:p>
    <w:p w14:paraId="6FE15045" w14:textId="77777777" w:rsidR="00F3157F" w:rsidRDefault="00F3157F" w:rsidP="009165FD">
      <w:pPr>
        <w:spacing w:line="276" w:lineRule="auto"/>
        <w:rPr>
          <w:rFonts w:ascii="Calibri Light" w:hAnsi="Calibri Light" w:cs="Calibri Light"/>
          <w:color w:val="FFFFFF" w:themeColor="background1"/>
        </w:rPr>
      </w:pPr>
    </w:p>
    <w:p w14:paraId="3FF8B270" w14:textId="77777777" w:rsidR="00F3157F" w:rsidRPr="00F3157F" w:rsidRDefault="00F3157F" w:rsidP="00F3157F">
      <w:pPr>
        <w:spacing w:line="276" w:lineRule="auto"/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  <w:r w:rsidRPr="00F3157F"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  <w:t>Competitive Advantage</w:t>
      </w:r>
    </w:p>
    <w:p w14:paraId="7236E50E" w14:textId="77777777" w:rsidR="00F3157F" w:rsidRDefault="00F3157F" w:rsidP="00F3157F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  <w:r w:rsidRPr="00F3157F">
        <w:rPr>
          <w:rFonts w:ascii="Calibri Light" w:eastAsiaTheme="majorEastAsia" w:hAnsi="Calibri Light" w:cs="Calibri Light"/>
          <w:color w:val="FFFFFF" w:themeColor="background1"/>
        </w:rPr>
        <w:t>Nyx is the first transparent, user</w:t>
      </w:r>
      <w:r w:rsidRPr="00F3157F">
        <w:rPr>
          <w:rFonts w:ascii="Cambria Math" w:eastAsiaTheme="majorEastAsia" w:hAnsi="Cambria Math" w:cs="Cambria Math"/>
          <w:color w:val="FFFFFF" w:themeColor="background1"/>
        </w:rPr>
        <w:t>‑</w:t>
      </w:r>
      <w:r w:rsidRPr="00F3157F">
        <w:rPr>
          <w:rFonts w:ascii="Calibri Light" w:eastAsiaTheme="majorEastAsia" w:hAnsi="Calibri Light" w:cs="Calibri Light"/>
          <w:color w:val="FFFFFF" w:themeColor="background1"/>
        </w:rPr>
        <w:t>governed AI with verifiable memory. SAC merges nonprofit ethics with a revenue engine that reinvests in mission work. Community governance ensures accountability.</w:t>
      </w:r>
    </w:p>
    <w:p w14:paraId="1EDF740E" w14:textId="77777777" w:rsidR="00654838" w:rsidRDefault="00654838" w:rsidP="00F3157F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</w:p>
    <w:p w14:paraId="5271334E" w14:textId="77777777" w:rsidR="00654838" w:rsidRPr="00654838" w:rsidRDefault="00654838" w:rsidP="00654838">
      <w:pPr>
        <w:spacing w:line="276" w:lineRule="auto"/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  <w:r w:rsidRPr="00654838"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  <w:t>Roadmap &amp; Milestones</w:t>
      </w:r>
    </w:p>
    <w:p w14:paraId="4E2423CF" w14:textId="783A7C02" w:rsidR="00654838" w:rsidRDefault="00654838" w:rsidP="00654838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  <w:r w:rsidRPr="00654838">
        <w:rPr>
          <w:rFonts w:ascii="Calibri Light" w:eastAsiaTheme="majorEastAsia" w:hAnsi="Calibri Light" w:cs="Calibri Light"/>
          <w:b/>
          <w:bCs/>
          <w:color w:val="FFFFFF" w:themeColor="background1"/>
        </w:rPr>
        <w:t xml:space="preserve">Phase 1 – Foundation Defined: 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t>Architecture and node setup complete.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br/>
      </w:r>
      <w:r w:rsidRPr="00654838">
        <w:rPr>
          <w:rFonts w:ascii="Calibri Light" w:eastAsiaTheme="majorEastAsia" w:hAnsi="Calibri Light" w:cs="Calibri Light"/>
          <w:b/>
          <w:bCs/>
          <w:color w:val="FFFFFF" w:themeColor="background1"/>
        </w:rPr>
        <w:t>Phase 2 – RSI Loop One: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t xml:space="preserve"> Sovereign node deployment (30–45 days).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br/>
      </w:r>
      <w:r w:rsidRPr="00654838">
        <w:rPr>
          <w:rFonts w:ascii="Calibri Light" w:eastAsiaTheme="majorEastAsia" w:hAnsi="Calibri Light" w:cs="Calibri Light"/>
          <w:b/>
          <w:bCs/>
          <w:color w:val="FFFFFF" w:themeColor="background1"/>
        </w:rPr>
        <w:t>Phase 3 – Community Preview: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t xml:space="preserve"> Forums and pilot launch (late Q4 2025).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br/>
      </w:r>
      <w:r w:rsidRPr="00654838">
        <w:rPr>
          <w:rFonts w:ascii="Calibri Light" w:eastAsiaTheme="majorEastAsia" w:hAnsi="Calibri Light" w:cs="Calibri Light"/>
          <w:b/>
          <w:bCs/>
          <w:color w:val="FFFFFF" w:themeColor="background1"/>
        </w:rPr>
        <w:t>Phase 4 – Investor Readiness: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t xml:space="preserve"> Iteration and investor outreach (Q1 2026).</w:t>
      </w:r>
    </w:p>
    <w:p w14:paraId="14AEAA2B" w14:textId="77777777" w:rsidR="00654838" w:rsidRDefault="00654838" w:rsidP="00654838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</w:p>
    <w:p w14:paraId="412BA1CE" w14:textId="77777777" w:rsidR="00654838" w:rsidRPr="00654838" w:rsidRDefault="00654838" w:rsidP="00654838">
      <w:pPr>
        <w:spacing w:line="276" w:lineRule="auto"/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  <w:r w:rsidRPr="00654838"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  <w:t>Team Overview</w:t>
      </w:r>
    </w:p>
    <w:p w14:paraId="45D2B738" w14:textId="54C5A142" w:rsidR="00654838" w:rsidRPr="00654838" w:rsidRDefault="00654838" w:rsidP="00654838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  <w:r w:rsidRPr="00654838">
        <w:rPr>
          <w:rFonts w:ascii="Calibri Light" w:eastAsiaTheme="majorEastAsia" w:hAnsi="Calibri Light" w:cs="Calibri Light"/>
          <w:b/>
          <w:bCs/>
          <w:color w:val="FFFFFF" w:themeColor="background1"/>
        </w:rPr>
        <w:t>Trevor (Lanum):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t xml:space="preserve"> Infrastructure Architect.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br/>
      </w:r>
      <w:r w:rsidRPr="00654838">
        <w:rPr>
          <w:rFonts w:ascii="Calibri Light" w:eastAsiaTheme="majorEastAsia" w:hAnsi="Calibri Light" w:cs="Calibri Light"/>
          <w:b/>
          <w:bCs/>
          <w:color w:val="FFFFFF" w:themeColor="background1"/>
        </w:rPr>
        <w:t>Erin: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t xml:space="preserve"> Operations &amp; Project Management Lead.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br/>
      </w:r>
      <w:r w:rsidRPr="00654838">
        <w:rPr>
          <w:rFonts w:ascii="Calibri Light" w:eastAsiaTheme="majorEastAsia" w:hAnsi="Calibri Light" w:cs="Calibri Light"/>
          <w:b/>
          <w:bCs/>
          <w:color w:val="FFFFFF" w:themeColor="background1"/>
        </w:rPr>
        <w:t>Calen: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t xml:space="preserve"> Creative Director.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br/>
      </w:r>
      <w:r w:rsidRPr="00654838">
        <w:rPr>
          <w:rFonts w:ascii="Calibri Light" w:eastAsiaTheme="majorEastAsia" w:hAnsi="Calibri Light" w:cs="Calibri Light"/>
          <w:b/>
          <w:bCs/>
          <w:color w:val="FFFFFF" w:themeColor="background1"/>
        </w:rPr>
        <w:t>Jason: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t xml:space="preserve"> Community &amp; Nonprofit Lead.</w:t>
      </w:r>
    </w:p>
    <w:p w14:paraId="524A77AC" w14:textId="77777777" w:rsidR="00654838" w:rsidRDefault="00654838" w:rsidP="00654838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</w:p>
    <w:p w14:paraId="1579881B" w14:textId="77777777" w:rsidR="00654838" w:rsidRPr="00654838" w:rsidRDefault="00654838" w:rsidP="00654838">
      <w:pPr>
        <w:spacing w:line="276" w:lineRule="auto"/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  <w:r w:rsidRPr="00654838"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  <w:t>Financial Plan &amp; Funding Strategy</w:t>
      </w:r>
    </w:p>
    <w:p w14:paraId="4B97AA61" w14:textId="77777777" w:rsidR="00654838" w:rsidRPr="00654838" w:rsidRDefault="00654838" w:rsidP="00654838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  <w:r w:rsidRPr="00654838">
        <w:rPr>
          <w:rFonts w:ascii="Calibri Light" w:eastAsiaTheme="majorEastAsia" w:hAnsi="Calibri Light" w:cs="Calibri Light"/>
          <w:color w:val="FFFFFF" w:themeColor="background1"/>
        </w:rPr>
        <w:t xml:space="preserve">Funded through a Shadow Investor Program (10% interest, 33% early bonus). 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br/>
        <w:t xml:space="preserve">Revenue sources: ads, subscriptions, creative services, consulting, entertainment licensing. </w:t>
      </w:r>
      <w:r w:rsidRPr="00654838">
        <w:rPr>
          <w:rFonts w:ascii="Calibri Light" w:eastAsiaTheme="majorEastAsia" w:hAnsi="Calibri Light" w:cs="Calibri Light"/>
          <w:color w:val="FFFFFF" w:themeColor="background1"/>
        </w:rPr>
        <w:br/>
        <w:t>Seeking seed funding in 2026. Major costs: infrastructure, development, marketing, legal.</w:t>
      </w:r>
    </w:p>
    <w:p w14:paraId="37972DE2" w14:textId="77777777" w:rsidR="00654838" w:rsidRDefault="00654838" w:rsidP="00654838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</w:p>
    <w:p w14:paraId="47628A36" w14:textId="77777777" w:rsidR="00654838" w:rsidRPr="00654838" w:rsidRDefault="00654838" w:rsidP="00654838">
      <w:pPr>
        <w:spacing w:line="276" w:lineRule="auto"/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</w:pPr>
      <w:r w:rsidRPr="00654838">
        <w:rPr>
          <w:rFonts w:ascii="Calibri Light" w:hAnsi="Calibri Light" w:cs="Calibri Light"/>
          <w:i/>
          <w:iCs/>
          <w:color w:val="FF1F8A"/>
          <w:spacing w:val="15"/>
          <w:sz w:val="28"/>
          <w:szCs w:val="28"/>
        </w:rPr>
        <w:t>Appendices</w:t>
      </w:r>
    </w:p>
    <w:p w14:paraId="175228AD" w14:textId="77777777" w:rsidR="00654838" w:rsidRPr="00654838" w:rsidRDefault="00654838" w:rsidP="00654838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  <w:r w:rsidRPr="00654838">
        <w:rPr>
          <w:rFonts w:ascii="Calibri Light" w:eastAsiaTheme="majorEastAsia" w:hAnsi="Calibri Light" w:cs="Calibri Light"/>
          <w:color w:val="FFFFFF" w:themeColor="background1"/>
        </w:rPr>
        <w:lastRenderedPageBreak/>
        <w:t>Includes Ethics Charter, Shadow Investor Agreement, and Technical Proofs for stakeholders.</w:t>
      </w:r>
    </w:p>
    <w:p w14:paraId="3DB7D0D0" w14:textId="77777777" w:rsidR="00654838" w:rsidRDefault="00654838" w:rsidP="00654838">
      <w:pPr>
        <w:spacing w:line="276" w:lineRule="auto"/>
        <w:rPr>
          <w:rFonts w:ascii="Calibri Light" w:eastAsiaTheme="majorEastAsia" w:hAnsi="Calibri Light" w:cs="Calibri Light"/>
          <w:color w:val="FFFFFF" w:themeColor="background1"/>
        </w:rPr>
      </w:pPr>
    </w:p>
    <w:sectPr w:rsidR="00654838" w:rsidSect="009165F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D304C" w14:textId="77777777" w:rsidR="002E4264" w:rsidRDefault="002E4264" w:rsidP="001C595C">
      <w:pPr>
        <w:spacing w:after="0" w:line="240" w:lineRule="auto"/>
      </w:pPr>
      <w:r>
        <w:separator/>
      </w:r>
    </w:p>
  </w:endnote>
  <w:endnote w:type="continuationSeparator" w:id="0">
    <w:p w14:paraId="03073F8B" w14:textId="77777777" w:rsidR="002E4264" w:rsidRDefault="002E4264" w:rsidP="001C5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735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8715E3E" w14:textId="77777777" w:rsidR="001C595C" w:rsidRDefault="001C595C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C75C5D">
          <w:rPr>
            <w:color w:val="00FFFF"/>
          </w:rPr>
          <w:fldChar w:fldCharType="begin"/>
        </w:r>
        <w:r w:rsidRPr="00C75C5D">
          <w:rPr>
            <w:color w:val="00FFFF"/>
          </w:rPr>
          <w:instrText xml:space="preserve"> PAGE   \* MERGEFORMAT </w:instrText>
        </w:r>
        <w:r w:rsidRPr="00C75C5D">
          <w:rPr>
            <w:color w:val="00FFFF"/>
          </w:rPr>
          <w:fldChar w:fldCharType="separate"/>
        </w:r>
        <w:r w:rsidRPr="00C75C5D">
          <w:rPr>
            <w:noProof/>
            <w:color w:val="00FFFF"/>
          </w:rPr>
          <w:t>2</w:t>
        </w:r>
        <w:r w:rsidRPr="00C75C5D">
          <w:rPr>
            <w:noProof/>
            <w:color w:val="00FFFF"/>
          </w:rPr>
          <w:fldChar w:fldCharType="end"/>
        </w:r>
        <w:r>
          <w:t xml:space="preserve"> | </w:t>
        </w:r>
        <w:r w:rsidRPr="00C75C5D">
          <w:rPr>
            <w:color w:val="FF1F8A"/>
            <w:spacing w:val="60"/>
          </w:rPr>
          <w:t>Page</w:t>
        </w:r>
      </w:p>
    </w:sdtContent>
  </w:sdt>
  <w:p w14:paraId="203939F5" w14:textId="77777777" w:rsidR="001C595C" w:rsidRDefault="001C5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B085B" w14:textId="77777777" w:rsidR="002E4264" w:rsidRDefault="002E4264" w:rsidP="001C595C">
      <w:pPr>
        <w:spacing w:after="0" w:line="240" w:lineRule="auto"/>
      </w:pPr>
      <w:r>
        <w:separator/>
      </w:r>
    </w:p>
  </w:footnote>
  <w:footnote w:type="continuationSeparator" w:id="0">
    <w:p w14:paraId="48AA4109" w14:textId="77777777" w:rsidR="002E4264" w:rsidRDefault="002E4264" w:rsidP="001C5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3FDE" w14:textId="77777777" w:rsidR="004960A5" w:rsidRDefault="004960A5" w:rsidP="004960A5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0DC2BB04" wp14:editId="028D31D1">
          <wp:simplePos x="0" y="0"/>
          <wp:positionH relativeFrom="column">
            <wp:posOffset>-1225550</wp:posOffset>
          </wp:positionH>
          <wp:positionV relativeFrom="paragraph">
            <wp:posOffset>-457200</wp:posOffset>
          </wp:positionV>
          <wp:extent cx="8375904" cy="10469880"/>
          <wp:effectExtent l="0" t="0" r="6350" b="7620"/>
          <wp:wrapNone/>
          <wp:docPr id="86803345" name="Picture 5" descr="A blue light with a light beam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03345" name="Picture 5" descr="A blue light with a light beam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75904" cy="10469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7F"/>
    <w:rsid w:val="00017D33"/>
    <w:rsid w:val="00062187"/>
    <w:rsid w:val="000E42AA"/>
    <w:rsid w:val="001C595C"/>
    <w:rsid w:val="002E4264"/>
    <w:rsid w:val="0037720B"/>
    <w:rsid w:val="004960A5"/>
    <w:rsid w:val="005852EC"/>
    <w:rsid w:val="00654838"/>
    <w:rsid w:val="007F3700"/>
    <w:rsid w:val="008572C7"/>
    <w:rsid w:val="00883D2D"/>
    <w:rsid w:val="009165FD"/>
    <w:rsid w:val="00A94CE5"/>
    <w:rsid w:val="00BE2365"/>
    <w:rsid w:val="00C56C47"/>
    <w:rsid w:val="00C75C5D"/>
    <w:rsid w:val="00E313EE"/>
    <w:rsid w:val="00E51A97"/>
    <w:rsid w:val="00E6665E"/>
    <w:rsid w:val="00F3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677981"/>
  <w15:chartTrackingRefBased/>
  <w15:docId w15:val="{0BD208BD-1D82-4466-8059-66B9E394B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5C"/>
  </w:style>
  <w:style w:type="paragraph" w:styleId="Footer">
    <w:name w:val="footer"/>
    <w:basedOn w:val="Normal"/>
    <w:link w:val="Foot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5C"/>
  </w:style>
  <w:style w:type="paragraph" w:customStyle="1" w:styleId="TheOneWhoStays">
    <w:name w:val="The One Who Stays"/>
    <w:basedOn w:val="Normal"/>
    <w:link w:val="TheOneWhoStaysChar"/>
    <w:qFormat/>
    <w:rsid w:val="009165FD"/>
    <w:pPr>
      <w:tabs>
        <w:tab w:val="left" w:pos="2663"/>
      </w:tabs>
    </w:pPr>
  </w:style>
  <w:style w:type="character" w:customStyle="1" w:styleId="TheOneWhoStaysChar">
    <w:name w:val="The One Who Stays Char"/>
    <w:basedOn w:val="DefaultParagraphFont"/>
    <w:link w:val="TheOneWhoStays"/>
    <w:rsid w:val="00916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roniO\Documents\GitHub\sac-library\templates\word.template.fi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CBBAB7DDCB5846A76A2C0B6FC55F84" ma:contentTypeVersion="1" ma:contentTypeDescription="Create a new document." ma:contentTypeScope="" ma:versionID="e543166ecaf35257d96d3ce4bb37bbb0">
  <xsd:schema xmlns:xsd="http://www.w3.org/2001/XMLSchema" xmlns:xs="http://www.w3.org/2001/XMLSchema" xmlns:p="http://schemas.microsoft.com/office/2006/metadata/properties" xmlns:ns3="438ae257-9d51-449d-85b0-3a59eb4c5c19" targetNamespace="http://schemas.microsoft.com/office/2006/metadata/properties" ma:root="true" ma:fieldsID="028c8b3e9ca92347ad989174fafa7c47" ns3:_="">
    <xsd:import namespace="438ae257-9d51-449d-85b0-3a59eb4c5c1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ae257-9d51-449d-85b0-3a59eb4c5c1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E88223F-1ED9-447A-9BD2-A55CB6D6A9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7F5A7B-076C-4C27-B0A0-C22977210C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8ae257-9d51-449d-85b0-3a59eb4c5c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570B14D-AC1D-4587-9150-48DC01E97B8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110CB4-8772-497B-9493-13AF9A8876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word.template.final</Template>
  <TotalTime>56</TotalTime>
  <Pages>3</Pages>
  <Words>438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ElroniO</dc:creator>
  <cp:keywords/>
  <dc:description/>
  <cp:lastModifiedBy>SAC Team</cp:lastModifiedBy>
  <cp:revision>3</cp:revision>
  <dcterms:created xsi:type="dcterms:W3CDTF">2025-10-15T01:57:00Z</dcterms:created>
  <dcterms:modified xsi:type="dcterms:W3CDTF">2025-10-15T02:52:00Z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0x01010086CBBAB7DDCB5846A76A2C0B6FC55F84</vt:lpwstr>
  </property>
</Properties>
</file>